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t>Abstract</w:t>
      </w:r>
      <w:bookmarkEnd w:id="0"/>
    </w:p>
    <w:p w14:paraId="11E63F80" w14:textId="7A6C2DA1"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 xml:space="preserve">Three </w:t>
      </w:r>
      <w:r w:rsidR="003A0298">
        <w:rPr>
          <w:color w:val="222222"/>
          <w:shd w:val="clear" w:color="auto" w:fill="FFFFFF"/>
        </w:rPr>
        <w:lastRenderedPageBreak/>
        <w:t>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(AG) 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lastRenderedPageBreak/>
        <w:t>Introduction</w:t>
      </w:r>
      <w:bookmarkEnd w:id="1"/>
    </w:p>
    <w:p w14:paraId="49775A0B" w14:textId="56C20B33"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F3528D">
        <w:t xml:space="preserve"> and</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1E89FB8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proofErr w:type="spellStart"/>
      <w:r w:rsidR="00EE125C" w:rsidRPr="00EE125C">
        <w:t>Morway</w:t>
      </w:r>
      <w:proofErr w:type="spellEnd"/>
      <w:r w:rsidR="00EE125C">
        <w:t xml:space="preserve"> et al., </w:t>
      </w:r>
      <w:r w:rsidR="00EE125C" w:rsidRPr="00EE125C">
        <w:t>2013</w:t>
      </w:r>
      <w:r w:rsidR="00EE125C">
        <w:t xml:space="preserve">;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 xml:space="preserve">was developed to represent agricultural systems supplied </w:t>
      </w:r>
      <w:r w:rsidR="00296CFE">
        <w:lastRenderedPageBreak/>
        <w:t>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w:t>
      </w:r>
      <w:r w:rsidR="006D5580">
        <w:lastRenderedPageBreak/>
        <w:t>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lastRenderedPageBreak/>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w:t>
      </w:r>
      <w:r w:rsidR="004876B1">
        <w:lastRenderedPageBreak/>
        <w:t xml:space="preserve">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t>Groundwater irrigation</w:t>
      </w:r>
    </w:p>
    <w:p w14:paraId="664B89D4" w14:textId="7E35E247"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 xml:space="preserve">can </w:t>
      </w:r>
      <w:r w:rsidR="003A7313">
        <w:t xml:space="preserve">automatically </w:t>
      </w:r>
      <w:r w:rsidR="004876B1">
        <w:t>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 xml:space="preserve">as </w:t>
      </w:r>
      <w:r w:rsidR="00000091">
        <w:lastRenderedPageBreak/>
        <w:t>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lastRenderedPageBreak/>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37AED6A2" w:rsidR="00BD58DA" w:rsidRDefault="00AD2C31" w:rsidP="00BD58DA">
      <w:pPr>
        <w:pStyle w:val="BodyText"/>
      </w:pPr>
      <w:r>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956DEC"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50785D72" w:rsidR="00BD58DA" w:rsidRDefault="00BD58DA" w:rsidP="00BD58DA">
      <w:pPr>
        <w:pStyle w:val="BodyText"/>
        <w:ind w:firstLine="0"/>
      </w:pPr>
      <w:r w:rsidRPr="00AB3265">
        <w:lastRenderedPageBreak/>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xml:space="preserve">, for </w:t>
      </w:r>
      <w:r w:rsidR="00FB38C3">
        <w:lastRenderedPageBreak/>
        <w:t>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956DEC"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956DEC"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956DEC"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956DEC"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L</w:t>
      </w:r>
      <w:r w:rsidR="009F7072" w:rsidRPr="00A03BA1">
        <w:rPr>
          <w:vertAlign w:val="superscript"/>
        </w:rPr>
        <w:t>3</w:t>
      </w:r>
      <w:r w:rsidR="009F7072">
        <w:t>/T</w:t>
      </w:r>
      <w:r w:rsidR="009F7072" w:rsidRPr="00A03BA1">
        <w:rPr>
          <w:vertAlign w:val="superscript"/>
        </w:rPr>
        <w:t>-1</w:t>
      </w:r>
      <w:r w:rsidR="009F7072">
        <w:t xml:space="preserve">) </w:t>
      </w:r>
      <w:r>
        <w:t>is calculated as:</w:t>
      </w:r>
    </w:p>
    <w:p w14:paraId="221ED603" w14:textId="42518EF2" w:rsidR="00713486" w:rsidRDefault="00956DEC"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956DEC"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17A37FFB" w:rsidR="00143E7A" w:rsidRPr="00592989" w:rsidRDefault="004F7BFF" w:rsidP="003427C9">
      <w:pPr>
        <w:pStyle w:val="Heading3"/>
      </w:pPr>
      <w:r>
        <w:lastRenderedPageBreak/>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956DEC"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956DEC"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956DEC"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956DEC"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58A804F" w:rsidR="003E15F9" w:rsidRDefault="004F7BFF" w:rsidP="00C128AA">
      <w:pPr>
        <w:pStyle w:val="Heading3"/>
      </w:pPr>
      <w:r>
        <w:t xml:space="preserve">Option 3: </w:t>
      </w:r>
      <w:r w:rsidR="003E15F9">
        <w:t xml:space="preserve">Optimal </w:t>
      </w:r>
      <w:r w:rsidR="006E6AB2">
        <w:t>n</w:t>
      </w:r>
      <w:r w:rsidR="006E6AB2" w:rsidRPr="006E6AB2">
        <w:t>et irrigation water requirement</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60D95384" w:rsidR="003E15F9" w:rsidRDefault="00A25B1C"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3C51EA6B"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50C02E64" w14:textId="272B8F7C" w:rsidR="004F7BFF" w:rsidRPr="000A69E6" w:rsidRDefault="00A25B1C" w:rsidP="006422EA">
      <w:pPr>
        <w:pStyle w:val="BodyText"/>
      </w:pPr>
      <w:r>
        <w:t>G</w:t>
      </w:r>
      <w:r w:rsidR="004F7BFF">
        <w:t xml:space="preserve">IWR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956DEC"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956DEC"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956DEC"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956DEC"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3215C507"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956DEC"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(AG Package character input 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4E6AE6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was specified in the UZF 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ETDEMAND verses TRIGGER options</w:t>
      </w:r>
    </w:p>
    <w:p w14:paraId="23E57EB4" w14:textId="316A40F7"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3" w:name="_Toc488393775"/>
      <w:bookmarkStart w:id="4"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63F8A8B6"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Kc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w:t>
      </w:r>
      <w:r w:rsidR="006A1448">
        <w:t>G</w:t>
      </w:r>
      <w:r w:rsidR="008B41B4">
        <w:t xml:space="preserve">IWR </w:t>
      </w:r>
      <w:r w:rsidR="00D9064F">
        <w:t xml:space="preserve">for </w:t>
      </w:r>
      <w:r w:rsidR="008B41B4">
        <w:t xml:space="preserve">the period 1991-1993 is </w:t>
      </w:r>
      <w:r w:rsidR="00956DEC">
        <w:t>1.1</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w:t>
      </w:r>
      <w:r w:rsidR="006115BA">
        <w:t>6</w:t>
      </w:r>
      <w:bookmarkStart w:id="5" w:name="_GoBack"/>
      <w:bookmarkEnd w:id="5"/>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w:t>
      </w:r>
      <w:r w:rsidR="00B72697">
        <w:t>Irrigation demand</w:t>
      </w:r>
      <w:r w:rsidR="00AB1AFD">
        <w:t xml:space="preserve"> is less than crop consumption </w:t>
      </w:r>
      <w:r w:rsidR="00894304">
        <w:t>for 1992 and 1994</w:t>
      </w:r>
      <w:r w:rsidR="00AB1AFD">
        <w:t xml:space="preserve"> because of water supplied by precipitation</w:t>
      </w:r>
      <w:r w:rsidR="00E15128">
        <w:t xml:space="preserve"> and</w:t>
      </w:r>
      <w:r w:rsidR="00AB1AFD">
        <w:t xml:space="preserve"> </w:t>
      </w:r>
      <w:r w:rsidR="003B3EDA">
        <w:t>sub-irrigation</w:t>
      </w:r>
      <w:r w:rsidR="00894304">
        <w:t>; however, 1993 was a drought year and demand is greater than consumption.</w:t>
      </w:r>
    </w:p>
    <w:p w14:paraId="0AAD4E67" w14:textId="62C1B6D1" w:rsid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2233A7">
        <w:t xml:space="preserve">79, 158, and 70 </w:t>
      </w:r>
      <w:r w:rsidR="002233A7">
        <w:t>percent of the crop water consumption during these years for the case of</w:t>
      </w:r>
      <w:r w:rsidR="002233A7">
        <w:t xml:space="preserve">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233A7">
        <w:t>, and 66</w:t>
      </w:r>
      <w:r w:rsidR="00584E86">
        <w:t xml:space="preserve">, </w:t>
      </w:r>
      <w:r w:rsidR="00320154">
        <w:t>1</w:t>
      </w:r>
      <w:r w:rsidR="002233A7">
        <w:t>29</w:t>
      </w:r>
      <w:r w:rsidR="00584E86">
        <w:t xml:space="preserve">, and </w:t>
      </w:r>
      <w:r w:rsidR="002233A7">
        <w:t>62</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3C8F621E" w14:textId="086B9A3C" w:rsidR="004F0FFF" w:rsidRPr="0008264E" w:rsidRDefault="004F0FFF" w:rsidP="004F0FFF">
      <w:pPr>
        <w:pStyle w:val="BodyText"/>
      </w:pPr>
      <w:r>
        <w:t xml:space="preserve">Real world irrigation practices likely cannot exactly mimic this optimal irrigation schedule for practical and logistical reasons. Nonetheless, these model results are useful for providing guidance on irrigation schedules, setting lower bounds on irrigation demand, and for providing a base model for evaluating factors affecting demand and consumption.  Irrigation constraints can be superimposed onto the ETDEMAND option using SFR </w:t>
      </w:r>
      <w:proofErr w:type="spellStart"/>
      <w:r>
        <w:t>tabfiles</w:t>
      </w:r>
      <w:proofErr w:type="spellEnd"/>
      <w:r>
        <w:t xml:space="preserve"> and AG pumping rates to mimic real-world conditions. As will be shown in EP2b, additional flexibility in simulating irrigation practices is provided by the TRIGGER option.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lastRenderedPageBreak/>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14E94EE2" w:rsidR="00CB0BE3" w:rsidRDefault="00956DEC" w:rsidP="000251AE">
      <w:pPr>
        <w:pStyle w:val="Heading1"/>
        <w:numPr>
          <w:ilvl w:val="0"/>
          <w:numId w:val="0"/>
        </w:numPr>
        <w:autoSpaceDE w:val="0"/>
        <w:ind w:left="432" w:hanging="432"/>
      </w:pPr>
      <w:r>
        <w:rPr>
          <w:noProof/>
        </w:rPr>
        <w:lastRenderedPageBreak/>
        <w:drawing>
          <wp:inline distT="0" distB="0" distL="0" distR="0" wp14:anchorId="5583FCB5" wp14:editId="6CDE2895">
            <wp:extent cx="5943600" cy="5830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3057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lastRenderedPageBreak/>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09597B97"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696C1E">
        <w:t>10</w:t>
      </w:r>
      <w:r w:rsidR="0019403F">
        <w:t xml:space="preserve">). </w:t>
      </w:r>
      <w:r w:rsidR="004955D0">
        <w:t>Irrigation demand</w:t>
      </w:r>
      <w:r w:rsidR="007C0DB7">
        <w:t xml:space="preserve"> for the period 1991-1993 is </w:t>
      </w:r>
      <w:r w:rsidR="00ED3175">
        <w:t>1.</w:t>
      </w:r>
      <w:r w:rsidR="00F56562">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w:t>
      </w:r>
      <w:r w:rsidR="00F56562">
        <w:t>7</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w:t>
      </w:r>
      <w:r w:rsidR="006115BA">
        <w:t>6</w:t>
      </w:r>
      <w:r w:rsidR="001A2AE3">
        <w:t xml:space="preserve">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rsidR="00032814">
        <w:t>8</w:t>
      </w:r>
      <w:r w:rsidR="006115BA">
        <w:t>3</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696C1E">
        <w:t>10</w:t>
      </w:r>
      <w:r w:rsidR="001B256B">
        <w:t>b</w:t>
      </w:r>
      <w:r w:rsidR="0019403F">
        <w:t>).</w:t>
      </w:r>
      <w:r w:rsidR="001A2AE3">
        <w:t xml:space="preserve"> The TRIGGER option </w:t>
      </w:r>
      <w:r w:rsidR="00933256">
        <w:t xml:space="preserve">with a high trigger value </w:t>
      </w:r>
      <w:r w:rsidR="001A2AE3">
        <w:t xml:space="preserve">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661E5079" w:rsidR="00E558AF" w:rsidRPr="00E558AF" w:rsidRDefault="00D245F4" w:rsidP="00E558AF">
      <w:pPr>
        <w:pStyle w:val="BodyText"/>
        <w:ind w:firstLine="0"/>
      </w:pPr>
      <w:r>
        <w:rPr>
          <w:noProof/>
        </w:rPr>
        <w:lastRenderedPageBreak/>
        <w:drawing>
          <wp:inline distT="0" distB="0" distL="0" distR="0" wp14:anchorId="340223D9" wp14:editId="37ED11B1">
            <wp:extent cx="5943600" cy="583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3946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w:t>
      </w:r>
      <w:r w:rsidR="002638AC">
        <w:t>irrigation supply and 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3"/>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4"/>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2E80A812" w:rsidR="00236023"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18BC7D74" w14:textId="4F843F4B" w:rsidR="00C56A71" w:rsidRPr="000E1408" w:rsidRDefault="00C56A71" w:rsidP="000E1408">
      <w:pPr>
        <w:pStyle w:val="SectionHeading"/>
        <w:spacing w:line="240" w:lineRule="auto"/>
        <w:ind w:left="720" w:hanging="720"/>
        <w:rPr>
          <w:rFonts w:ascii="Times New Roman" w:hAnsi="Times New Roman"/>
          <w:b w:val="0"/>
          <w:sz w:val="24"/>
          <w:szCs w:val="24"/>
        </w:rPr>
      </w:pPr>
      <w:proofErr w:type="spellStart"/>
      <w:r w:rsidRPr="00C56A71">
        <w:rPr>
          <w:rFonts w:ascii="Times New Roman" w:hAnsi="Times New Roman"/>
          <w:b w:val="0"/>
          <w:sz w:val="24"/>
          <w:szCs w:val="24"/>
        </w:rPr>
        <w:lastRenderedPageBreak/>
        <w:t>Morway</w:t>
      </w:r>
      <w:proofErr w:type="spellEnd"/>
      <w:r w:rsidRPr="00C56A71">
        <w:rPr>
          <w:rFonts w:ascii="Times New Roman" w:hAnsi="Times New Roman"/>
          <w:b w:val="0"/>
          <w:sz w:val="24"/>
          <w:szCs w:val="24"/>
        </w:rPr>
        <w:t>, E. D., Gates, T. K., &amp; Niswonger, R. G. (2013). Appraising options to reduce shallow groundwater tables and enhance flow conditions over regional scales in an irrigated alluvial aquifer system. Journal of hydrology, 495, 216-237.</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645DB6F6" w14:textId="075F21B6" w:rsidR="008F614A" w:rsidRPr="009B4CF5" w:rsidRDefault="000E1408" w:rsidP="009B4CF5">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Wu, X., Zheng, Y., Wu, B., Tian, Y., Han, F., &amp; Zheng, C. (2016). Optimizing conjunctive use of surface water and groundwater for irrigation to address human-nature water conflicts: </w:t>
      </w:r>
      <w:r w:rsidRPr="009B3D06">
        <w:rPr>
          <w:rFonts w:ascii="Times New Roman" w:hAnsi="Times New Roman"/>
          <w:b w:val="0"/>
          <w:sz w:val="24"/>
          <w:szCs w:val="24"/>
        </w:rPr>
        <w:t>A surrogate modeling approach. Agricultural Water Management, 163, 380-39</w:t>
      </w:r>
      <w:bookmarkEnd w:id="7"/>
    </w:p>
    <w:sectPr w:rsidR="008F614A" w:rsidRPr="009B4CF5" w:rsidSect="0029519C">
      <w:footerReference w:type="default" r:id="rId22"/>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72680" w14:textId="77777777" w:rsidR="00534911" w:rsidRDefault="00534911">
      <w:pPr>
        <w:spacing w:line="240" w:lineRule="auto"/>
      </w:pPr>
      <w:r>
        <w:separator/>
      </w:r>
    </w:p>
  </w:endnote>
  <w:endnote w:type="continuationSeparator" w:id="0">
    <w:p w14:paraId="43607334" w14:textId="77777777" w:rsidR="00534911" w:rsidRDefault="00534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956DEC" w:rsidRDefault="00956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CC1CC" w14:textId="77777777" w:rsidR="00534911" w:rsidRDefault="00534911">
      <w:pPr>
        <w:spacing w:line="240" w:lineRule="auto"/>
      </w:pPr>
      <w:r>
        <w:separator/>
      </w:r>
    </w:p>
  </w:footnote>
  <w:footnote w:type="continuationSeparator" w:id="0">
    <w:p w14:paraId="6EBFE011" w14:textId="77777777" w:rsidR="00534911" w:rsidRDefault="005349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69F"/>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2814"/>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8DE"/>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1C6E"/>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3A7"/>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7116"/>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313"/>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2E5"/>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55D0"/>
    <w:rsid w:val="00497277"/>
    <w:rsid w:val="004A11E3"/>
    <w:rsid w:val="004A120A"/>
    <w:rsid w:val="004A1764"/>
    <w:rsid w:val="004A3980"/>
    <w:rsid w:val="004A40D4"/>
    <w:rsid w:val="004A4678"/>
    <w:rsid w:val="004A6834"/>
    <w:rsid w:val="004A7735"/>
    <w:rsid w:val="004B0056"/>
    <w:rsid w:val="004B0956"/>
    <w:rsid w:val="004B1FE0"/>
    <w:rsid w:val="004B300E"/>
    <w:rsid w:val="004B31E8"/>
    <w:rsid w:val="004B63A0"/>
    <w:rsid w:val="004C080E"/>
    <w:rsid w:val="004C29E1"/>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0FFF"/>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11"/>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3DC9"/>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9FA"/>
    <w:rsid w:val="005F4EF5"/>
    <w:rsid w:val="005F55A1"/>
    <w:rsid w:val="005F5C04"/>
    <w:rsid w:val="005F6393"/>
    <w:rsid w:val="005F7972"/>
    <w:rsid w:val="006000B0"/>
    <w:rsid w:val="006007E7"/>
    <w:rsid w:val="006009C3"/>
    <w:rsid w:val="006024F7"/>
    <w:rsid w:val="0060373D"/>
    <w:rsid w:val="00606C8B"/>
    <w:rsid w:val="00607FC9"/>
    <w:rsid w:val="006115BA"/>
    <w:rsid w:val="006126F0"/>
    <w:rsid w:val="0061353B"/>
    <w:rsid w:val="00614310"/>
    <w:rsid w:val="00614507"/>
    <w:rsid w:val="00620EB9"/>
    <w:rsid w:val="006213EB"/>
    <w:rsid w:val="00622C21"/>
    <w:rsid w:val="006236EB"/>
    <w:rsid w:val="006245CA"/>
    <w:rsid w:val="00624E84"/>
    <w:rsid w:val="00633E8C"/>
    <w:rsid w:val="00634BCC"/>
    <w:rsid w:val="00635F1E"/>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777"/>
    <w:rsid w:val="00696C1E"/>
    <w:rsid w:val="00696D3A"/>
    <w:rsid w:val="0069794B"/>
    <w:rsid w:val="006A099D"/>
    <w:rsid w:val="006A1123"/>
    <w:rsid w:val="006A1188"/>
    <w:rsid w:val="006A144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079"/>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04"/>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15C"/>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10C"/>
    <w:rsid w:val="00925CA3"/>
    <w:rsid w:val="0092735D"/>
    <w:rsid w:val="0092778F"/>
    <w:rsid w:val="0093101A"/>
    <w:rsid w:val="0093133B"/>
    <w:rsid w:val="009328FC"/>
    <w:rsid w:val="00932DF0"/>
    <w:rsid w:val="00932F02"/>
    <w:rsid w:val="00933256"/>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6DEC"/>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3D06"/>
    <w:rsid w:val="009B4CF5"/>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3AEC"/>
    <w:rsid w:val="00BE478F"/>
    <w:rsid w:val="00BE61B4"/>
    <w:rsid w:val="00BE63CF"/>
    <w:rsid w:val="00BE6563"/>
    <w:rsid w:val="00BE66C5"/>
    <w:rsid w:val="00BE67B5"/>
    <w:rsid w:val="00BE78A2"/>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A71"/>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791"/>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5F4"/>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25C"/>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528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62"/>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7812A-2CDC-4DB9-A3E6-BB5E93ACE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78782</TotalTime>
  <Pages>45</Pages>
  <Words>8790</Words>
  <Characters>50105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340</cp:revision>
  <cp:lastPrinted>2017-08-01T14:27:00Z</cp:lastPrinted>
  <dcterms:created xsi:type="dcterms:W3CDTF">2018-09-12T20:59:00Z</dcterms:created>
  <dcterms:modified xsi:type="dcterms:W3CDTF">2019-06-10T21:18:00Z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